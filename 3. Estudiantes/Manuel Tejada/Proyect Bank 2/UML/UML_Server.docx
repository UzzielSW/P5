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2F3" w:rsidRDefault="00AA13E3" w:rsidP="0032732C">
      <w:pPr>
        <w:ind w:right="-1417" w:hanging="1417"/>
      </w:pPr>
      <w:r>
        <w:rPr>
          <w:noProof/>
          <w:lang w:eastAsia="es-P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5599411</wp:posOffset>
            </wp:positionH>
            <wp:positionV relativeFrom="paragraph">
              <wp:posOffset>5868537</wp:posOffset>
            </wp:positionV>
            <wp:extent cx="1626614" cy="1869744"/>
            <wp:effectExtent l="1905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8719" t="31746" r="56423" b="1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14" cy="186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P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372.95pt;margin-top:558.85pt;width:70.95pt;height:.05pt;z-index:251668480;mso-position-horizontal-relative:text;mso-position-vertical-relative:text" o:connectortype="straight">
            <v:stroke endarrow="block"/>
          </v:shape>
        </w:pict>
      </w:r>
      <w:r>
        <w:rPr>
          <w:noProof/>
          <w:lang w:eastAsia="es-PA"/>
        </w:rPr>
        <w:pict>
          <v:shape id="_x0000_s1029" type="#_x0000_t32" style="position:absolute;margin-left:353.65pt;margin-top:447.05pt;width:0;height:33.3pt;z-index:251667456;mso-position-horizontal-relative:text;mso-position-vertical-relative:text" o:connectortype="straight">
            <v:stroke endarrow="block"/>
          </v:shape>
        </w:pict>
      </w:r>
      <w:r>
        <w:rPr>
          <w:noProof/>
          <w:lang w:eastAsia="es-P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3322765</wp:posOffset>
            </wp:positionH>
            <wp:positionV relativeFrom="paragraph">
              <wp:posOffset>6127845</wp:posOffset>
            </wp:positionV>
            <wp:extent cx="1426342" cy="1624083"/>
            <wp:effectExtent l="19050" t="0" r="2408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009" t="31430" r="54449" b="25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342" cy="162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PA"/>
        </w:rPr>
        <w:pict>
          <v:shape id="_x0000_s1032" type="#_x0000_t32" style="position:absolute;margin-left:626.6pt;margin-top:433.05pt;width:23.7pt;height:75.25pt;z-index:251674624;mso-position-horizontal-relative:text;mso-position-vertical-relative:text" o:connectortype="straight">
            <v:stroke endarrow="block"/>
          </v:shape>
        </w:pict>
      </w:r>
      <w:r>
        <w:rPr>
          <w:noProof/>
          <w:lang w:eastAsia="es-P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7676401</wp:posOffset>
            </wp:positionH>
            <wp:positionV relativeFrom="paragraph">
              <wp:posOffset>6414447</wp:posOffset>
            </wp:positionV>
            <wp:extent cx="1373022" cy="1255594"/>
            <wp:effectExtent l="1905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699" t="30953" r="59398" b="51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022" cy="125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PA"/>
        </w:rPr>
        <w:pict>
          <v:shape id="_x0000_s1033" type="#_x0000_t32" style="position:absolute;margin-left:620.3pt;margin-top:298.75pt;width:.05pt;height:41.85pt;z-index:251675648;mso-position-horizontal-relative:text;mso-position-vertical-relative:text" o:connectortype="straight">
            <v:stroke endarrow="block"/>
          </v:shape>
        </w:pict>
      </w:r>
      <w:r>
        <w:rPr>
          <w:noProof/>
          <w:lang w:eastAsia="es-P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7220623</wp:posOffset>
            </wp:positionH>
            <wp:positionV relativeFrom="paragraph">
              <wp:posOffset>4258101</wp:posOffset>
            </wp:positionV>
            <wp:extent cx="1276217" cy="1282890"/>
            <wp:effectExtent l="19050" t="0" r="133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334" t="9259" r="72226" b="74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217" cy="128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PA"/>
        </w:rPr>
        <w:pict>
          <v:shape id="_x0000_s1031" type="#_x0000_t32" style="position:absolute;margin-left:620.3pt;margin-top:120.35pt;width:0;height:40.85pt;z-index:251672576;mso-position-horizontal-relative:text;mso-position-vertical-relative:text" o:connectortype="straight">
            <v:stroke endarrow="block"/>
          </v:shape>
        </w:pict>
      </w:r>
      <w:r>
        <w:rPr>
          <w:noProof/>
          <w:lang w:eastAsia="es-P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7116445</wp:posOffset>
            </wp:positionH>
            <wp:positionV relativeFrom="paragraph">
              <wp:posOffset>1991995</wp:posOffset>
            </wp:positionV>
            <wp:extent cx="1425575" cy="1774190"/>
            <wp:effectExtent l="19050" t="0" r="3175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533" t="8995" r="59894" b="26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575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PA"/>
        </w:rPr>
        <w:pict>
          <v:shape id="_x0000_s1034" type="#_x0000_t32" style="position:absolute;margin-left:433.15pt;margin-top:117.15pt;width:116.05pt;height:78.5pt;flip:y;z-index:251676672;mso-position-horizontal-relative:text;mso-position-vertical-relative:text" o:connectortype="straight">
            <v:stroke endarrow="block"/>
          </v:shape>
        </w:pict>
      </w:r>
      <w:r>
        <w:rPr>
          <w:noProof/>
          <w:lang w:eastAsia="es-P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6988298</wp:posOffset>
            </wp:positionH>
            <wp:positionV relativeFrom="paragraph">
              <wp:posOffset>95534</wp:posOffset>
            </wp:positionV>
            <wp:extent cx="1809750" cy="1460311"/>
            <wp:effectExtent l="1905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0435" t="30953" r="33942" b="41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46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PA"/>
        </w:rPr>
        <w:pict>
          <v:shape id="_x0000_s1037" type="#_x0000_t32" style="position:absolute;margin-left:353.65pt;margin-top:149.35pt;width:0;height:46.3pt;flip:y;z-index:251682816;mso-position-horizontal-relative:text;mso-position-vertical-relative:text" o:connectortype="straight">
            <v:stroke endarrow="block"/>
          </v:shape>
        </w:pict>
      </w:r>
      <w:r>
        <w:rPr>
          <w:noProof/>
          <w:lang w:eastAsia="es-PA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3650312</wp:posOffset>
            </wp:positionH>
            <wp:positionV relativeFrom="paragraph">
              <wp:posOffset>95534</wp:posOffset>
            </wp:positionV>
            <wp:extent cx="1705325" cy="1801505"/>
            <wp:effectExtent l="19050" t="0" r="917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623" t="8995" r="65845" b="58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325" cy="180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PA"/>
        </w:rPr>
        <w:pict>
          <v:shape id="_x0000_s1035" type="#_x0000_t32" style="position:absolute;margin-left:222.5pt;margin-top:161.2pt;width:45.15pt;height:34.45pt;flip:x y;z-index:251678720;mso-position-horizontal-relative:text;mso-position-vertical-relative:text" o:connectortype="straight">
            <v:stroke endarrow="block"/>
          </v:shape>
        </w:pict>
      </w:r>
      <w:r>
        <w:rPr>
          <w:noProof/>
          <w:lang w:eastAsia="es-P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-553720</wp:posOffset>
            </wp:positionH>
            <wp:positionV relativeFrom="paragraph">
              <wp:posOffset>259080</wp:posOffset>
            </wp:positionV>
            <wp:extent cx="1426210" cy="1814830"/>
            <wp:effectExtent l="19050" t="0" r="254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658" t="8995" r="66441" b="58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81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PA"/>
        </w:rPr>
        <w:pict>
          <v:shape id="_x0000_s1036" type="#_x0000_t32" style="position:absolute;margin-left:62.4pt;margin-top:97.85pt;width:59.1pt;height:.05pt;flip:x;z-index:251680768;mso-position-horizontal-relative:text;mso-position-vertical-relative:text" o:connectortype="straight">
            <v:stroke endarrow="block"/>
          </v:shape>
        </w:pict>
      </w:r>
      <w:r>
        <w:rPr>
          <w:noProof/>
          <w:lang w:eastAsia="es-P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1493965</wp:posOffset>
            </wp:positionH>
            <wp:positionV relativeFrom="paragraph">
              <wp:posOffset>259307</wp:posOffset>
            </wp:positionV>
            <wp:extent cx="1410155" cy="1842447"/>
            <wp:effectExtent l="1905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293" t="9788" r="63200" b="49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155" cy="184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PA"/>
        </w:rPr>
        <w:pict>
          <v:shape id="_x0000_s1027" type="#_x0000_t32" style="position:absolute;margin-left:36.6pt;margin-top:332.05pt;width:93.55pt;height:101pt;flip:y;z-index:251665408;mso-position-horizontal-relative:text;mso-position-vertical-relative:text" o:connectortype="straight">
            <v:stroke endarrow="block"/>
          </v:shape>
        </w:pict>
      </w:r>
      <w:r>
        <w:rPr>
          <w:noProof/>
          <w:lang w:eastAsia="es-PA"/>
        </w:rPr>
        <w:pict>
          <v:shape id="_x0000_s1026" type="#_x0000_t32" style="position:absolute;margin-left:-6.3pt;margin-top:355.7pt;width:33.3pt;height:77.35pt;flip:x y;z-index:251664384;mso-position-horizontal-relative:text;mso-position-vertical-relative:text" o:connectortype="straight">
            <v:stroke endarrow="block"/>
          </v:shape>
        </w:pict>
      </w:r>
      <w:r>
        <w:rPr>
          <w:noProof/>
          <w:lang w:eastAsia="es-P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1029942</wp:posOffset>
            </wp:positionH>
            <wp:positionV relativeFrom="paragraph">
              <wp:posOffset>2606722</wp:posOffset>
            </wp:positionV>
            <wp:extent cx="1181953" cy="1651379"/>
            <wp:effectExtent l="1905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8821" t="30159" r="57414" b="32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953" cy="165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P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-635085</wp:posOffset>
            </wp:positionH>
            <wp:positionV relativeFrom="paragraph">
              <wp:posOffset>2606722</wp:posOffset>
            </wp:positionV>
            <wp:extent cx="1427612" cy="1937982"/>
            <wp:effectExtent l="19050" t="0" r="1138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3577" t="32011" r="41545" b="20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310" cy="193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PA"/>
        </w:rPr>
        <w:pict>
          <v:shape id="_x0000_s1028" type="#_x0000_t32" style="position:absolute;margin-left:130.1pt;margin-top:447.05pt;width:137.55pt;height:69.85pt;flip:x;z-index:251666432;mso-position-horizontal-relative:text;mso-position-vertical-relative:text" o:connectortype="straight">
            <v:stroke endarrow="block"/>
          </v:shape>
        </w:pict>
      </w:r>
      <w:r>
        <w:rPr>
          <w:noProof/>
          <w:lang w:eastAsia="es-P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-635085</wp:posOffset>
            </wp:positionH>
            <wp:positionV relativeFrom="paragraph">
              <wp:posOffset>5500048</wp:posOffset>
            </wp:positionV>
            <wp:extent cx="2328365" cy="1978736"/>
            <wp:effectExtent l="1905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8982" t="31481" r="56257" b="41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10" cy="197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1F7A">
        <w:rPr>
          <w:noProof/>
          <w:lang w:eastAsia="es-P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3322765</wp:posOffset>
            </wp:positionH>
            <wp:positionV relativeFrom="paragraph">
              <wp:posOffset>2442949</wp:posOffset>
            </wp:positionV>
            <wp:extent cx="2150944" cy="3302758"/>
            <wp:effectExtent l="19050" t="0" r="1706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838" t="30816" r="61125" b="16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944" cy="330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6F62F3" w:rsidSect="00AA13E3">
      <w:pgSz w:w="15840" w:h="12240" w:orient="landscape"/>
      <w:pgMar w:top="0" w:right="0" w:bottom="49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compat/>
  <w:rsids>
    <w:rsidRoot w:val="00AA13E3"/>
    <w:rsid w:val="002861CF"/>
    <w:rsid w:val="0032732C"/>
    <w:rsid w:val="006F62F3"/>
    <w:rsid w:val="00761F7A"/>
    <w:rsid w:val="00AA13E3"/>
    <w:rsid w:val="00D47B5C"/>
    <w:rsid w:val="00E76B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3" type="connector" idref="#_x0000_s1026"/>
        <o:r id="V:Rule14" type="connector" idref="#_x0000_s1034"/>
        <o:r id="V:Rule15" type="connector" idref="#_x0000_s1028"/>
        <o:r id="V:Rule16" type="connector" idref="#_x0000_s1027"/>
        <o:r id="V:Rule17" type="connector" idref="#_x0000_s1030"/>
        <o:r id="V:Rule18" type="connector" idref="#_x0000_s1035"/>
        <o:r id="V:Rule19" type="connector" idref="#_x0000_s1036"/>
        <o:r id="V:Rule20" type="connector" idref="#_x0000_s1031"/>
        <o:r id="V:Rule21" type="connector" idref="#_x0000_s1037"/>
        <o:r id="V:Rule22" type="connector" idref="#_x0000_s1029"/>
        <o:r id="V:Rule23" type="connector" idref="#_x0000_s1033"/>
        <o:r id="V:Rule24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2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73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3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M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UML.dotx</Template>
  <TotalTime>5</TotalTime>
  <Pages>1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wardmatc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Tejada</dc:creator>
  <cp:keywords/>
  <dc:description/>
  <cp:lastModifiedBy>Manuel Tejada</cp:lastModifiedBy>
  <cp:revision>1</cp:revision>
  <cp:lastPrinted>2010-01-04T08:17:00Z</cp:lastPrinted>
  <dcterms:created xsi:type="dcterms:W3CDTF">2010-01-04T08:17:00Z</dcterms:created>
  <dcterms:modified xsi:type="dcterms:W3CDTF">2010-01-04T08:22:00Z</dcterms:modified>
</cp:coreProperties>
</file>